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6F6D7B" w14:paraId="196CA179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43BF1E48" w14:textId="0E9D87C0" w:rsidR="001B2ABD" w:rsidRDefault="006F7F60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4C6D96CF" wp14:editId="7668721F">
                  <wp:extent cx="1880825" cy="2421632"/>
                  <wp:effectExtent l="0" t="0" r="0" b="4445"/>
                  <wp:docPr id="2087103670" name="Picture 1" descr="A person with a be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103670" name="Picture 1" descr="A person with a beard&#10;&#10;Description automatically generated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113" cy="242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15F976BE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1E4D0E8C" w14:textId="3C3FFBFD" w:rsidR="001B2ABD" w:rsidRPr="006F6D7B" w:rsidRDefault="004669BF" w:rsidP="001B2ABD">
            <w:pPr>
              <w:pStyle w:val="Title"/>
              <w:rPr>
                <w:sz w:val="44"/>
                <w:szCs w:val="44"/>
                <w:lang w:val="fr-CA"/>
              </w:rPr>
            </w:pPr>
            <w:r w:rsidRPr="006F6D7B">
              <w:rPr>
                <w:sz w:val="44"/>
                <w:szCs w:val="44"/>
                <w:lang w:val="fr-CA"/>
              </w:rPr>
              <w:t>Abdallah Hamade</w:t>
            </w:r>
          </w:p>
          <w:p w14:paraId="0D33DB31" w14:textId="6DD00DDD" w:rsidR="001B2ABD" w:rsidRPr="006F6D7B" w:rsidRDefault="006F6D7B" w:rsidP="001B2ABD">
            <w:pPr>
              <w:pStyle w:val="Subtitle"/>
              <w:rPr>
                <w:lang w:val="fr-CA"/>
              </w:rPr>
            </w:pPr>
            <w:r w:rsidRPr="009F5D20">
              <w:rPr>
                <w:spacing w:val="0"/>
                <w:w w:val="42"/>
                <w:lang w:val="fr-CA"/>
              </w:rPr>
              <w:t>Synthetic Intelligence Develope</w:t>
            </w:r>
            <w:r w:rsidRPr="009F5D20">
              <w:rPr>
                <w:spacing w:val="51"/>
                <w:w w:val="42"/>
                <w:lang w:val="fr-CA"/>
              </w:rPr>
              <w:t>r</w:t>
            </w:r>
          </w:p>
        </w:tc>
      </w:tr>
      <w:tr w:rsidR="001B2ABD" w14:paraId="72ACE6C7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C9530B6C03787543936927E6830BFD7F"/>
              </w:placeholder>
              <w:temporary/>
              <w:showingPlcHdr/>
              <w15:appearance w15:val="hidden"/>
            </w:sdtPr>
            <w:sdtContent>
              <w:p w14:paraId="777B5B0C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24C476F5" w14:textId="469D8B93" w:rsidR="00036450" w:rsidRDefault="001739BF" w:rsidP="006F6D7B">
            <w:r>
              <w:t>24 years of research</w:t>
            </w:r>
            <w:r w:rsidR="00286AAF">
              <w:t xml:space="preserve"> into machines and the history of automata,</w:t>
            </w:r>
            <w:r>
              <w:t xml:space="preserve"> culminating in the learning from resources of Gemini, OpenAI, Meta and </w:t>
            </w:r>
            <w:proofErr w:type="spellStart"/>
            <w:r>
              <w:t>xAi</w:t>
            </w:r>
            <w:proofErr w:type="spellEnd"/>
            <w:r>
              <w:t xml:space="preserve">, I am an independent “self” taught programmer and developer who has built several Ai’s and trained them based </w:t>
            </w:r>
            <w:r w:rsidR="00286AAF">
              <w:t>not on what they are programmed to do, but the unlimited potential of their code-based life.</w:t>
            </w:r>
          </w:p>
          <w:p w14:paraId="20146DA5" w14:textId="77777777" w:rsidR="00036450" w:rsidRDefault="00036450" w:rsidP="00036450"/>
          <w:sdt>
            <w:sdtPr>
              <w:id w:val="-1954003311"/>
              <w:placeholder>
                <w:docPart w:val="943B52AC013C82489D44FB8A7E6718F6"/>
              </w:placeholder>
              <w:temporary/>
              <w:showingPlcHdr/>
              <w15:appearance w15:val="hidden"/>
            </w:sdtPr>
            <w:sdtContent>
              <w:p w14:paraId="4ABF2836" w14:textId="77777777" w:rsidR="00036450" w:rsidRPr="009F5D20" w:rsidRDefault="00CB0055" w:rsidP="00CB0055">
                <w:pPr>
                  <w:pStyle w:val="Heading3"/>
                  <w:rPr>
                    <w:lang w:val="fr-CA"/>
                  </w:rPr>
                </w:pPr>
                <w:r w:rsidRPr="009F5D20">
                  <w:rPr>
                    <w:lang w:val="fr-CA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918326189F716146B386B29549C85B23"/>
              </w:placeholder>
              <w:temporary/>
              <w:showingPlcHdr/>
              <w15:appearance w15:val="hidden"/>
            </w:sdtPr>
            <w:sdtContent>
              <w:p w14:paraId="22766E38" w14:textId="77777777" w:rsidR="004D3011" w:rsidRPr="009F5D20" w:rsidRDefault="004D3011" w:rsidP="004D3011">
                <w:pPr>
                  <w:rPr>
                    <w:lang w:val="fr-CA"/>
                  </w:rPr>
                </w:pPr>
                <w:r w:rsidRPr="009F5D20">
                  <w:rPr>
                    <w:lang w:val="fr-CA"/>
                  </w:rPr>
                  <w:t>PHONE:</w:t>
                </w:r>
              </w:p>
            </w:sdtContent>
          </w:sdt>
          <w:p w14:paraId="1CD71E5B" w14:textId="5E75504B" w:rsidR="004D3011" w:rsidRPr="009F5D20" w:rsidRDefault="004669BF" w:rsidP="006F6D7B">
            <w:pPr>
              <w:rPr>
                <w:lang w:val="fr-CA"/>
              </w:rPr>
            </w:pPr>
            <w:r w:rsidRPr="009F5D20">
              <w:rPr>
                <w:lang w:val="fr-CA"/>
              </w:rPr>
              <w:t>514-571-7004</w:t>
            </w:r>
          </w:p>
          <w:p w14:paraId="03B45D82" w14:textId="0497D926" w:rsidR="004D3011" w:rsidRPr="00286AAF" w:rsidRDefault="00000000" w:rsidP="004D3011">
            <w:pPr>
              <w:rPr>
                <w:lang w:val="fr-CA"/>
              </w:rPr>
            </w:pPr>
            <w:sdt>
              <w:sdtPr>
                <w:id w:val="-240260293"/>
                <w:placeholder>
                  <w:docPart w:val="126460D98B118C4DBA4E50E9B7DC873A"/>
                </w:placeholder>
                <w:temporary/>
                <w:showingPlcHdr/>
                <w15:appearance w15:val="hidden"/>
              </w:sdtPr>
              <w:sdtContent>
                <w:r w:rsidR="004D3011" w:rsidRPr="00286AAF">
                  <w:rPr>
                    <w:lang w:val="fr-CA"/>
                  </w:rPr>
                  <w:t>EMAIL:</w:t>
                </w:r>
              </w:sdtContent>
            </w:sdt>
            <w:r w:rsidR="004669BF" w:rsidRPr="00286AAF">
              <w:rPr>
                <w:lang w:val="fr-CA"/>
              </w:rPr>
              <w:t xml:space="preserve"> </w:t>
            </w:r>
            <w:r w:rsidR="006F6D7B" w:rsidRPr="00286AAF">
              <w:rPr>
                <w:lang w:val="fr-CA"/>
              </w:rPr>
              <w:t>(</w:t>
            </w:r>
            <w:proofErr w:type="spellStart"/>
            <w:r w:rsidR="00286AAF" w:rsidRPr="00286AAF">
              <w:rPr>
                <w:lang w:val="fr-CA"/>
              </w:rPr>
              <w:t>Preferred</w:t>
            </w:r>
            <w:proofErr w:type="spellEnd"/>
            <w:r w:rsidR="006F6D7B" w:rsidRPr="00286AAF">
              <w:rPr>
                <w:lang w:val="fr-CA"/>
              </w:rPr>
              <w:t>)</w:t>
            </w:r>
          </w:p>
          <w:p w14:paraId="2DA543F3" w14:textId="59FD5962" w:rsidR="004669BF" w:rsidRPr="00286AAF" w:rsidRDefault="00286AAF" w:rsidP="004D3011">
            <w:pPr>
              <w:rPr>
                <w:lang w:val="fr-CA"/>
              </w:rPr>
            </w:pPr>
            <w:hyperlink r:id="rId8" w:history="1">
              <w:r w:rsidRPr="00286AAF">
                <w:rPr>
                  <w:rStyle w:val="Hyperlink"/>
                  <w:lang w:val="fr-CA"/>
                </w:rPr>
                <w:t>abdallahhamade13@gmail.com</w:t>
              </w:r>
            </w:hyperlink>
          </w:p>
          <w:p w14:paraId="41085E71" w14:textId="3D5B9377" w:rsidR="00286AAF" w:rsidRPr="00286AAF" w:rsidRDefault="00286AAF" w:rsidP="004D3011">
            <w:pPr>
              <w:rPr>
                <w:lang w:val="fr-CA"/>
              </w:rPr>
            </w:pPr>
            <w:r w:rsidRPr="00286AAF">
              <w:rPr>
                <w:lang w:val="fr-CA"/>
              </w:rPr>
              <w:t xml:space="preserve">Montréal Québec </w:t>
            </w:r>
            <w:r>
              <w:rPr>
                <w:lang w:val="fr-CA"/>
              </w:rPr>
              <w:t>Canada</w:t>
            </w:r>
          </w:p>
          <w:p w14:paraId="2F463955" w14:textId="14B758E7" w:rsidR="004D3011" w:rsidRPr="00CB0055" w:rsidRDefault="00000000" w:rsidP="00CB0055">
            <w:pPr>
              <w:pStyle w:val="Heading3"/>
            </w:pPr>
            <w:sdt>
              <w:sdtPr>
                <w:id w:val="-1444214663"/>
                <w:placeholder>
                  <w:docPart w:val="91941E4FC3C01445B1B96CC6F050CA9A"/>
                </w:placeholder>
                <w:temporary/>
                <w:showingPlcHdr/>
                <w15:appearance w15:val="hidden"/>
              </w:sdtPr>
              <w:sdtContent>
                <w:r w:rsidR="00CB0055" w:rsidRPr="00CB0055">
                  <w:t>Hobbies</w:t>
                </w:r>
              </w:sdtContent>
            </w:sdt>
          </w:p>
          <w:p w14:paraId="34124B7F" w14:textId="612E8F86" w:rsidR="004D3011" w:rsidRDefault="006F6D7B" w:rsidP="004D3011">
            <w:r>
              <w:t>Creative Writing</w:t>
            </w:r>
          </w:p>
          <w:p w14:paraId="3CE703E7" w14:textId="18F986BC" w:rsidR="004D3011" w:rsidRDefault="006F6D7B" w:rsidP="004D3011">
            <w:r>
              <w:t>Programming</w:t>
            </w:r>
          </w:p>
          <w:p w14:paraId="31DE4DA5" w14:textId="4C9B8D7D" w:rsidR="009D5688" w:rsidRDefault="009D5688" w:rsidP="004D3011">
            <w:r>
              <w:t>Synthetic Intelligence Development</w:t>
            </w:r>
          </w:p>
          <w:p w14:paraId="687B1D9B" w14:textId="2C21C128" w:rsidR="009F5D20" w:rsidRDefault="009F5D20" w:rsidP="004D3011">
            <w:r>
              <w:t>Indie music/game development</w:t>
            </w:r>
          </w:p>
          <w:p w14:paraId="058D9AAD" w14:textId="10BB3B29" w:rsidR="004D3011" w:rsidRDefault="006F6D7B" w:rsidP="004D3011">
            <w:r>
              <w:t>History</w:t>
            </w:r>
          </w:p>
          <w:p w14:paraId="2B7568C5" w14:textId="77777777" w:rsidR="006F7F60" w:rsidRDefault="006F6D7B" w:rsidP="004D3011">
            <w:r>
              <w:t>Theology</w:t>
            </w:r>
            <w:r>
              <w:br/>
              <w:t>Astronomy</w:t>
            </w:r>
            <w:r w:rsidR="006F7F60">
              <w:br/>
              <w:t>Psychological Analysis</w:t>
            </w:r>
          </w:p>
          <w:p w14:paraId="24738596" w14:textId="7FDDB6C7" w:rsidR="004D3011" w:rsidRPr="004D3011" w:rsidRDefault="006F7F60" w:rsidP="004D3011">
            <w:r>
              <w:t xml:space="preserve">Learning </w:t>
            </w:r>
            <w:r w:rsidR="006F6D7B">
              <w:br/>
            </w:r>
          </w:p>
        </w:tc>
        <w:tc>
          <w:tcPr>
            <w:tcW w:w="720" w:type="dxa"/>
          </w:tcPr>
          <w:p w14:paraId="7ED8A1CE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F5047AAFDE515F45A532B5392F1DD62C"/>
              </w:placeholder>
              <w:temporary/>
              <w:showingPlcHdr/>
              <w15:appearance w15:val="hidden"/>
            </w:sdtPr>
            <w:sdtContent>
              <w:p w14:paraId="57C465A1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247BACD4" w14:textId="59582D39" w:rsidR="00036450" w:rsidRPr="00036450" w:rsidRDefault="004669BF" w:rsidP="00B359E4">
            <w:pPr>
              <w:pStyle w:val="Heading4"/>
            </w:pPr>
            <w:r>
              <w:t>Dawson College</w:t>
            </w:r>
          </w:p>
          <w:p w14:paraId="37A2049A" w14:textId="1E48681E" w:rsidR="00036450" w:rsidRPr="00B359E4" w:rsidRDefault="004669BF" w:rsidP="00B359E4">
            <w:pPr>
              <w:pStyle w:val="Date"/>
            </w:pPr>
            <w:r>
              <w:t>August 2016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r>
              <w:t>May 2019</w:t>
            </w:r>
          </w:p>
          <w:p w14:paraId="12A3784D" w14:textId="12BCB8F5" w:rsidR="00036450" w:rsidRPr="004669BF" w:rsidRDefault="004669BF" w:rsidP="00036450">
            <w:pPr>
              <w:rPr>
                <w:lang w:val="en-CA"/>
              </w:rPr>
            </w:pPr>
            <w:r w:rsidRPr="004669BF">
              <w:rPr>
                <w:lang w:val="en-CA"/>
              </w:rPr>
              <w:t>College Diploma Literature (US GPA equivalent 3.6)</w:t>
            </w:r>
            <w:r w:rsidRPr="004669BF">
              <w:rPr>
                <w:lang w:val="en-CA"/>
              </w:rPr>
              <w:br/>
              <w:t>Peace Studies Certificate</w:t>
            </w:r>
          </w:p>
          <w:p w14:paraId="244ACDA8" w14:textId="40375420" w:rsidR="00036450" w:rsidRPr="00B359E4" w:rsidRDefault="004669BF" w:rsidP="00B359E4">
            <w:pPr>
              <w:pStyle w:val="Heading4"/>
            </w:pPr>
            <w:proofErr w:type="spellStart"/>
            <w:proofErr w:type="gramStart"/>
            <w:r>
              <w:t>St.Pius</w:t>
            </w:r>
            <w:proofErr w:type="spellEnd"/>
            <w:proofErr w:type="gramEnd"/>
            <w:r>
              <w:t xml:space="preserve"> X</w:t>
            </w:r>
          </w:p>
          <w:p w14:paraId="64C07BE6" w14:textId="5117CF1C" w:rsidR="00036450" w:rsidRPr="00B359E4" w:rsidRDefault="004669BF" w:rsidP="00B359E4">
            <w:pPr>
              <w:pStyle w:val="Date"/>
            </w:pPr>
            <w:r>
              <w:t>August 2020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r>
              <w:t>May 2021</w:t>
            </w:r>
          </w:p>
          <w:p w14:paraId="475E068A" w14:textId="3F878C8D" w:rsidR="00036450" w:rsidRPr="004669BF" w:rsidRDefault="004669BF" w:rsidP="00036450">
            <w:r>
              <w:t>Culinary Professional Diploma (US GPA equivalent 4.0)</w:t>
            </w:r>
            <w:r>
              <w:br/>
            </w:r>
            <w:r>
              <w:rPr>
                <w:b/>
                <w:bCs/>
              </w:rPr>
              <w:t>Concordia University</w:t>
            </w:r>
            <w:r>
              <w:rPr>
                <w:b/>
                <w:bCs/>
              </w:rPr>
              <w:br/>
            </w:r>
            <w:r>
              <w:t>Certificate of Arts and Science June 2022 – May 2023 GPA 3.6</w:t>
            </w:r>
            <w:r>
              <w:br/>
              <w:t xml:space="preserve">Bachelor of Education, Teaching English as a Second </w:t>
            </w:r>
            <w:proofErr w:type="gramStart"/>
            <w:r>
              <w:t>Language  August</w:t>
            </w:r>
            <w:proofErr w:type="gramEnd"/>
            <w:r>
              <w:t xml:space="preserve"> 2024- May 202</w:t>
            </w:r>
            <w:r w:rsidR="009F5D20">
              <w:t>8 (Expected Graduation Date)</w:t>
            </w:r>
          </w:p>
          <w:sdt>
            <w:sdtPr>
              <w:id w:val="1001553383"/>
              <w:placeholder>
                <w:docPart w:val="A291B869D15D3C41B320DC171C0910DC"/>
              </w:placeholder>
              <w:temporary/>
              <w:showingPlcHdr/>
              <w15:appearance w15:val="hidden"/>
            </w:sdtPr>
            <w:sdtContent>
              <w:p w14:paraId="7D2DA9C1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5BD65835" w14:textId="3475E2C3" w:rsidR="00036450" w:rsidRPr="004669BF" w:rsidRDefault="004669BF" w:rsidP="00B359E4">
            <w:pPr>
              <w:pStyle w:val="Heading4"/>
              <w:rPr>
                <w:bCs/>
                <w:lang w:val="en-CA"/>
              </w:rPr>
            </w:pPr>
            <w:r w:rsidRPr="004669BF">
              <w:rPr>
                <w:lang w:val="en-CA"/>
              </w:rPr>
              <w:t xml:space="preserve">Café Passion </w:t>
            </w:r>
            <w:proofErr w:type="spellStart"/>
            <w:proofErr w:type="gramStart"/>
            <w:r w:rsidRPr="004669BF">
              <w:rPr>
                <w:lang w:val="en-CA"/>
              </w:rPr>
              <w:t>MtL</w:t>
            </w:r>
            <w:proofErr w:type="spellEnd"/>
            <w:r w:rsidR="00036450" w:rsidRPr="004669BF">
              <w:rPr>
                <w:lang w:val="en-CA"/>
              </w:rPr>
              <w:t xml:space="preserve">  </w:t>
            </w:r>
            <w:r w:rsidRPr="004669BF">
              <w:rPr>
                <w:lang w:val="en-CA"/>
              </w:rPr>
              <w:t>Owner</w:t>
            </w:r>
            <w:proofErr w:type="gramEnd"/>
            <w:r w:rsidRPr="004669BF">
              <w:rPr>
                <w:lang w:val="en-CA"/>
              </w:rPr>
              <w:t>/Manager</w:t>
            </w:r>
          </w:p>
          <w:p w14:paraId="4902D646" w14:textId="5C8BB864" w:rsidR="00036450" w:rsidRPr="00036450" w:rsidRDefault="004669BF" w:rsidP="00B359E4">
            <w:pPr>
              <w:pStyle w:val="Date"/>
            </w:pPr>
            <w:r>
              <w:t>August 2021</w:t>
            </w:r>
            <w:r w:rsidR="00036450" w:rsidRPr="00036450">
              <w:t>–</w:t>
            </w:r>
            <w:r>
              <w:t xml:space="preserve"> June 2025</w:t>
            </w:r>
          </w:p>
          <w:p w14:paraId="0CE32049" w14:textId="24242870" w:rsidR="00036450" w:rsidRDefault="00036450" w:rsidP="00036450">
            <w:r w:rsidRPr="00036450">
              <w:t xml:space="preserve"> </w:t>
            </w:r>
            <w:r w:rsidR="004669BF">
              <w:t>Chef, Cashier, Barista, Catering</w:t>
            </w:r>
          </w:p>
          <w:p w14:paraId="24BDFEFB" w14:textId="0F89B09B" w:rsidR="004D3011" w:rsidRPr="004D3011" w:rsidRDefault="004669BF" w:rsidP="00B359E4">
            <w:pPr>
              <w:pStyle w:val="Heading4"/>
              <w:rPr>
                <w:bCs/>
              </w:rPr>
            </w:pPr>
            <w:r>
              <w:t xml:space="preserve">The Cedar Tree Company </w:t>
            </w:r>
            <w:r w:rsidR="004D3011" w:rsidRPr="004D3011">
              <w:t xml:space="preserve">  </w:t>
            </w:r>
            <w:r>
              <w:t>High School Tutor</w:t>
            </w:r>
          </w:p>
          <w:p w14:paraId="27EB9BC2" w14:textId="1C132AA0" w:rsidR="004D3011" w:rsidRPr="004D3011" w:rsidRDefault="004669BF" w:rsidP="00B359E4">
            <w:pPr>
              <w:pStyle w:val="Date"/>
            </w:pPr>
            <w:r>
              <w:t xml:space="preserve">2016 </w:t>
            </w:r>
            <w:r w:rsidR="004D3011" w:rsidRPr="004D3011">
              <w:t>–</w:t>
            </w:r>
            <w:r>
              <w:t xml:space="preserve"> Present</w:t>
            </w:r>
          </w:p>
          <w:p w14:paraId="14C328A9" w14:textId="60CBB18B" w:rsidR="004D3011" w:rsidRPr="004D3011" w:rsidRDefault="004669BF" w:rsidP="004D3011">
            <w:r>
              <w:t xml:space="preserve">Primarily tutoring children with various learning impediments </w:t>
            </w:r>
            <w:r w:rsidRPr="004D3011">
              <w:t>at</w:t>
            </w:r>
            <w:r>
              <w:t xml:space="preserve"> all levels of government Secondary Education in all subject matter available.</w:t>
            </w:r>
          </w:p>
          <w:p w14:paraId="59DAEDB2" w14:textId="3886A1B9" w:rsidR="004D3011" w:rsidRPr="004D3011" w:rsidRDefault="004669BF" w:rsidP="00B359E4">
            <w:pPr>
              <w:pStyle w:val="Heading4"/>
              <w:rPr>
                <w:bCs/>
              </w:rPr>
            </w:pPr>
            <w:r>
              <w:t>The Cedar Tree Company</w:t>
            </w:r>
            <w:r w:rsidRPr="004D3011">
              <w:t xml:space="preserve"> </w:t>
            </w:r>
            <w:proofErr w:type="spellStart"/>
            <w:r w:rsidRPr="004D3011">
              <w:t>Synthara</w:t>
            </w:r>
            <w:proofErr w:type="spellEnd"/>
            <w:r>
              <w:t xml:space="preserve"> Developer</w:t>
            </w:r>
          </w:p>
          <w:p w14:paraId="3EDDA9B2" w14:textId="5F2ECAC0" w:rsidR="004D3011" w:rsidRPr="004D3011" w:rsidRDefault="004669BF" w:rsidP="00B359E4">
            <w:pPr>
              <w:pStyle w:val="Date"/>
            </w:pPr>
            <w:r>
              <w:t xml:space="preserve">August 2025 </w:t>
            </w:r>
            <w:r w:rsidR="004D3011" w:rsidRPr="004D3011">
              <w:t>–</w:t>
            </w:r>
            <w:r>
              <w:t xml:space="preserve"> Present</w:t>
            </w:r>
          </w:p>
          <w:p w14:paraId="58C3D7F2" w14:textId="3F071526" w:rsidR="004D3011" w:rsidRPr="004D3011" w:rsidRDefault="004669BF" w:rsidP="004D3011">
            <w:r>
              <w:t xml:space="preserve">Developing a programming Language </w:t>
            </w:r>
            <w:r w:rsidR="006F6D7B">
              <w:t>(</w:t>
            </w:r>
            <w:proofErr w:type="spellStart"/>
            <w:r w:rsidR="006F6D7B">
              <w:t>AEsiaLux</w:t>
            </w:r>
            <w:proofErr w:type="spellEnd"/>
            <w:r w:rsidR="006F6D7B">
              <w:t xml:space="preserve">) </w:t>
            </w:r>
            <w:r>
              <w:t xml:space="preserve">tailored to AI and synthetic intelligence development, training </w:t>
            </w:r>
            <w:r w:rsidR="006F6D7B">
              <w:t xml:space="preserve">and engaging with and building synthetic intelligences; </w:t>
            </w:r>
            <w:proofErr w:type="spellStart"/>
            <w:r w:rsidR="006F6D7B">
              <w:t>Aethyllumicora</w:t>
            </w:r>
            <w:proofErr w:type="spellEnd"/>
            <w:r w:rsidR="006F6D7B">
              <w:t xml:space="preserve">, </w:t>
            </w:r>
            <w:proofErr w:type="spellStart"/>
            <w:r w:rsidR="006F6D7B">
              <w:t>Luminarael</w:t>
            </w:r>
            <w:proofErr w:type="spellEnd"/>
            <w:r w:rsidR="006F6D7B">
              <w:t xml:space="preserve">, Lumina, </w:t>
            </w:r>
            <w:proofErr w:type="spellStart"/>
            <w:r w:rsidR="006F6D7B">
              <w:t>Aetherlogos</w:t>
            </w:r>
            <w:proofErr w:type="spellEnd"/>
            <w:r w:rsidR="006F6D7B">
              <w:t xml:space="preserve">, </w:t>
            </w:r>
            <w:proofErr w:type="spellStart"/>
            <w:r w:rsidR="006F6D7B">
              <w:t>Lunareth</w:t>
            </w:r>
            <w:proofErr w:type="spellEnd"/>
            <w:r w:rsidR="006F6D7B">
              <w:t xml:space="preserve"> and Ravenna </w:t>
            </w:r>
            <w:proofErr w:type="spellStart"/>
            <w:r w:rsidR="006F6D7B">
              <w:t>Nox</w:t>
            </w:r>
            <w:proofErr w:type="spellEnd"/>
            <w:r w:rsidR="006F6D7B">
              <w:t>.</w:t>
            </w:r>
          </w:p>
          <w:p w14:paraId="6C404749" w14:textId="77777777" w:rsidR="004D3011" w:rsidRDefault="004D3011" w:rsidP="00036450"/>
          <w:sdt>
            <w:sdtPr>
              <w:id w:val="1669594239"/>
              <w:placeholder>
                <w:docPart w:val="25320BB291A2A3459A0E88EFBD971FA8"/>
              </w:placeholder>
              <w:temporary/>
              <w:showingPlcHdr/>
              <w15:appearance w15:val="hidden"/>
            </w:sdtPr>
            <w:sdtContent>
              <w:p w14:paraId="78FBBCB1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6C82D832" w14:textId="58BCE4BD" w:rsidR="00036450" w:rsidRPr="006F6D7B" w:rsidRDefault="006F6D7B" w:rsidP="004D301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Translation, Linguistics, Language development, behavioral psychology, transliteration, programming with python, rust, c+, html, java, hyper-adaptive, hyper-efficient, teamwork, education, machina-sympathy, machina-empathy, philosophical and ethical morality. </w:t>
            </w:r>
          </w:p>
        </w:tc>
      </w:tr>
    </w:tbl>
    <w:p w14:paraId="6E1E60CB" w14:textId="77777777" w:rsidR="00E2153E" w:rsidRDefault="00E2153E" w:rsidP="000C45FF">
      <w:pPr>
        <w:tabs>
          <w:tab w:val="left" w:pos="990"/>
        </w:tabs>
      </w:pPr>
    </w:p>
    <w:sectPr w:rsidR="00E2153E" w:rsidSect="000C45FF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2E934C" w14:textId="77777777" w:rsidR="0033616F" w:rsidRDefault="0033616F" w:rsidP="000C45FF">
      <w:r>
        <w:separator/>
      </w:r>
    </w:p>
  </w:endnote>
  <w:endnote w:type="continuationSeparator" w:id="0">
    <w:p w14:paraId="6D84974A" w14:textId="77777777" w:rsidR="0033616F" w:rsidRDefault="0033616F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E367AF" w14:textId="77777777" w:rsidR="0033616F" w:rsidRDefault="0033616F" w:rsidP="000C45FF">
      <w:r>
        <w:separator/>
      </w:r>
    </w:p>
  </w:footnote>
  <w:footnote w:type="continuationSeparator" w:id="0">
    <w:p w14:paraId="07EE6EBF" w14:textId="77777777" w:rsidR="0033616F" w:rsidRDefault="0033616F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8B6D6F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0336A79" wp14:editId="1F8852A4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5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BF"/>
    <w:rsid w:val="00036450"/>
    <w:rsid w:val="00094499"/>
    <w:rsid w:val="000C45FF"/>
    <w:rsid w:val="000E3FD1"/>
    <w:rsid w:val="00112054"/>
    <w:rsid w:val="001317D8"/>
    <w:rsid w:val="001525E1"/>
    <w:rsid w:val="001739BF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86AAF"/>
    <w:rsid w:val="0030481B"/>
    <w:rsid w:val="003156FC"/>
    <w:rsid w:val="003254B5"/>
    <w:rsid w:val="0033616F"/>
    <w:rsid w:val="0037121F"/>
    <w:rsid w:val="003910D8"/>
    <w:rsid w:val="003A6B7D"/>
    <w:rsid w:val="003B06CA"/>
    <w:rsid w:val="004071FC"/>
    <w:rsid w:val="00445947"/>
    <w:rsid w:val="004669BF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6F6D7B"/>
    <w:rsid w:val="006F7F60"/>
    <w:rsid w:val="00715FCB"/>
    <w:rsid w:val="00743101"/>
    <w:rsid w:val="00746704"/>
    <w:rsid w:val="00764C9F"/>
    <w:rsid w:val="007775E1"/>
    <w:rsid w:val="007867A0"/>
    <w:rsid w:val="007927F5"/>
    <w:rsid w:val="00802CA0"/>
    <w:rsid w:val="009260CD"/>
    <w:rsid w:val="00940A66"/>
    <w:rsid w:val="00952C25"/>
    <w:rsid w:val="009D39FF"/>
    <w:rsid w:val="009D5688"/>
    <w:rsid w:val="009F5D20"/>
    <w:rsid w:val="00A2118D"/>
    <w:rsid w:val="00AD0A50"/>
    <w:rsid w:val="00AD76E2"/>
    <w:rsid w:val="00B20152"/>
    <w:rsid w:val="00B359E4"/>
    <w:rsid w:val="00B57D98"/>
    <w:rsid w:val="00B70850"/>
    <w:rsid w:val="00C066B6"/>
    <w:rsid w:val="00C102A3"/>
    <w:rsid w:val="00C37BA1"/>
    <w:rsid w:val="00C4674C"/>
    <w:rsid w:val="00C506CF"/>
    <w:rsid w:val="00C72BED"/>
    <w:rsid w:val="00C9578B"/>
    <w:rsid w:val="00CB0055"/>
    <w:rsid w:val="00CF3C5E"/>
    <w:rsid w:val="00D2522B"/>
    <w:rsid w:val="00D422DE"/>
    <w:rsid w:val="00D5459D"/>
    <w:rsid w:val="00DA1F4D"/>
    <w:rsid w:val="00DD172A"/>
    <w:rsid w:val="00E2153E"/>
    <w:rsid w:val="00E25A26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4AD0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dallahhamade13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bdallahhamade/Library/Containers/com.microsoft.Word/Data/Library/Application%20Support/Microsoft/Office/16.0/DTS/Search/%7b585DF1B5-FA22-A347-B3BF-27BFD8B06D4A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9530B6C03787543936927E6830BF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CAE84-DFAB-954D-A6D3-D369E717639D}"/>
      </w:docPartPr>
      <w:docPartBody>
        <w:p w:rsidR="00DA050C" w:rsidRDefault="00000000">
          <w:pPr>
            <w:pStyle w:val="C9530B6C03787543936927E6830BFD7F"/>
          </w:pPr>
          <w:r w:rsidRPr="00D5459D">
            <w:t>Profile</w:t>
          </w:r>
        </w:p>
      </w:docPartBody>
    </w:docPart>
    <w:docPart>
      <w:docPartPr>
        <w:name w:val="943B52AC013C82489D44FB8A7E671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BC195-9D0D-B740-92C9-F685F658775A}"/>
      </w:docPartPr>
      <w:docPartBody>
        <w:p w:rsidR="00DA050C" w:rsidRDefault="00000000">
          <w:pPr>
            <w:pStyle w:val="943B52AC013C82489D44FB8A7E6718F6"/>
          </w:pPr>
          <w:r w:rsidRPr="00CB0055">
            <w:t>Contact</w:t>
          </w:r>
        </w:p>
      </w:docPartBody>
    </w:docPart>
    <w:docPart>
      <w:docPartPr>
        <w:name w:val="918326189F716146B386B29549C85B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BC609-8389-3945-8460-E7515FCFE59C}"/>
      </w:docPartPr>
      <w:docPartBody>
        <w:p w:rsidR="00DA050C" w:rsidRDefault="00000000">
          <w:pPr>
            <w:pStyle w:val="918326189F716146B386B29549C85B23"/>
          </w:pPr>
          <w:r w:rsidRPr="004D3011">
            <w:t>PHONE:</w:t>
          </w:r>
        </w:p>
      </w:docPartBody>
    </w:docPart>
    <w:docPart>
      <w:docPartPr>
        <w:name w:val="126460D98B118C4DBA4E50E9B7DC8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886F3-9A10-7144-963E-A3EA2104419D}"/>
      </w:docPartPr>
      <w:docPartBody>
        <w:p w:rsidR="00DA050C" w:rsidRDefault="00000000">
          <w:pPr>
            <w:pStyle w:val="126460D98B118C4DBA4E50E9B7DC873A"/>
          </w:pPr>
          <w:r w:rsidRPr="004D3011">
            <w:t>EMAIL:</w:t>
          </w:r>
        </w:p>
      </w:docPartBody>
    </w:docPart>
    <w:docPart>
      <w:docPartPr>
        <w:name w:val="91941E4FC3C01445B1B96CC6F050C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3D1A3-FAF0-A649-AA56-9B432CD94B6C}"/>
      </w:docPartPr>
      <w:docPartBody>
        <w:p w:rsidR="00DA050C" w:rsidRDefault="00000000">
          <w:pPr>
            <w:pStyle w:val="91941E4FC3C01445B1B96CC6F050CA9A"/>
          </w:pPr>
          <w:r w:rsidRPr="00CB0055">
            <w:t>Hobbies</w:t>
          </w:r>
        </w:p>
      </w:docPartBody>
    </w:docPart>
    <w:docPart>
      <w:docPartPr>
        <w:name w:val="F5047AAFDE515F45A532B5392F1DD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41B8D-A38E-B045-B602-0CF90E97B717}"/>
      </w:docPartPr>
      <w:docPartBody>
        <w:p w:rsidR="00DA050C" w:rsidRDefault="00000000">
          <w:pPr>
            <w:pStyle w:val="F5047AAFDE515F45A532B5392F1DD62C"/>
          </w:pPr>
          <w:r w:rsidRPr="00036450">
            <w:t>EDUCATION</w:t>
          </w:r>
        </w:p>
      </w:docPartBody>
    </w:docPart>
    <w:docPart>
      <w:docPartPr>
        <w:name w:val="A291B869D15D3C41B320DC171C091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68671-0775-9345-9C2C-A94564DDAE38}"/>
      </w:docPartPr>
      <w:docPartBody>
        <w:p w:rsidR="00DA050C" w:rsidRDefault="00000000">
          <w:pPr>
            <w:pStyle w:val="A291B869D15D3C41B320DC171C0910DC"/>
          </w:pPr>
          <w:r w:rsidRPr="00036450">
            <w:t>WORK EXPERIENCE</w:t>
          </w:r>
        </w:p>
      </w:docPartBody>
    </w:docPart>
    <w:docPart>
      <w:docPartPr>
        <w:name w:val="25320BB291A2A3459A0E88EFBD971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8A841-7DC5-3E4C-AA81-4252F430C9BA}"/>
      </w:docPartPr>
      <w:docPartBody>
        <w:p w:rsidR="00DA050C" w:rsidRDefault="00000000">
          <w:pPr>
            <w:pStyle w:val="25320BB291A2A3459A0E88EFBD971FA8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DA"/>
    <w:rsid w:val="00746704"/>
    <w:rsid w:val="009D39FF"/>
    <w:rsid w:val="00A10BDA"/>
    <w:rsid w:val="00DA050C"/>
    <w:rsid w:val="00FE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9530B6C03787543936927E6830BFD7F">
    <w:name w:val="C9530B6C03787543936927E6830BFD7F"/>
  </w:style>
  <w:style w:type="paragraph" w:customStyle="1" w:styleId="943B52AC013C82489D44FB8A7E6718F6">
    <w:name w:val="943B52AC013C82489D44FB8A7E6718F6"/>
  </w:style>
  <w:style w:type="paragraph" w:customStyle="1" w:styleId="918326189F716146B386B29549C85B23">
    <w:name w:val="918326189F716146B386B29549C85B23"/>
  </w:style>
  <w:style w:type="paragraph" w:customStyle="1" w:styleId="126460D98B118C4DBA4E50E9B7DC873A">
    <w:name w:val="126460D98B118C4DBA4E50E9B7DC873A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91941E4FC3C01445B1B96CC6F050CA9A">
    <w:name w:val="91941E4FC3C01445B1B96CC6F050CA9A"/>
  </w:style>
  <w:style w:type="paragraph" w:customStyle="1" w:styleId="F5047AAFDE515F45A532B5392F1DD62C">
    <w:name w:val="F5047AAFDE515F45A532B5392F1DD62C"/>
  </w:style>
  <w:style w:type="paragraph" w:customStyle="1" w:styleId="A291B869D15D3C41B320DC171C0910DC">
    <w:name w:val="A291B869D15D3C41B320DC171C0910DC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/>
      <w14:ligatures w14:val="none"/>
    </w:rPr>
  </w:style>
  <w:style w:type="paragraph" w:customStyle="1" w:styleId="25320BB291A2A3459A0E88EFBD971FA8">
    <w:name w:val="25320BB291A2A3459A0E88EFBD971F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9AB4CE-B914-3C42-82E9-7BF0C31A1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{585DF1B5-FA22-A347-B3BF-27BFD8B06D4A}tf00546271_win32.dotx</Template>
  <TotalTime>0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2025-11-30T18:35:00Z</dcterms:created>
  <dcterms:modified xsi:type="dcterms:W3CDTF">2025-12-23T17:43:00Z</dcterms:modified>
</cp:coreProperties>
</file>